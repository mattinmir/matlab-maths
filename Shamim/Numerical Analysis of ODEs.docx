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BCC" w:rsidRPr="00C5286E" w:rsidRDefault="00C5286E" w:rsidP="002A7C67">
      <w:pPr>
        <w:jc w:val="center"/>
        <w:rPr>
          <w:b/>
          <w:sz w:val="28"/>
          <w:u w:val="single"/>
        </w:rPr>
      </w:pPr>
      <w:r w:rsidRPr="00C5286E">
        <w:rPr>
          <w:b/>
          <w:sz w:val="28"/>
          <w:u w:val="single"/>
        </w:rPr>
        <w:t xml:space="preserve">EE2-08C: </w:t>
      </w:r>
      <w:r w:rsidR="007D5595" w:rsidRPr="00C5286E">
        <w:rPr>
          <w:b/>
          <w:sz w:val="28"/>
          <w:u w:val="single"/>
        </w:rPr>
        <w:t>Numerical Analysis of ODE</w:t>
      </w:r>
      <w:r w:rsidR="002A7C67" w:rsidRPr="00C5286E">
        <w:rPr>
          <w:b/>
          <w:sz w:val="28"/>
          <w:u w:val="single"/>
        </w:rPr>
        <w:t>s/PDEs using MATLAB</w:t>
      </w:r>
    </w:p>
    <w:p w:rsidR="006E212D" w:rsidRPr="006E212D" w:rsidRDefault="006E212D" w:rsidP="002A7C67">
      <w:pPr>
        <w:rPr>
          <w:b/>
          <w:sz w:val="28"/>
          <w:u w:val="single"/>
        </w:rPr>
      </w:pPr>
      <w:r w:rsidRPr="006E212D">
        <w:rPr>
          <w:b/>
          <w:sz w:val="28"/>
          <w:u w:val="single"/>
        </w:rPr>
        <w:t>Introduction</w:t>
      </w:r>
    </w:p>
    <w:p w:rsidR="006E212D" w:rsidRPr="006E212D" w:rsidRDefault="006E212D" w:rsidP="006E212D">
      <w:pPr>
        <w:spacing w:line="240" w:lineRule="auto"/>
        <w:rPr>
          <w:sz w:val="28"/>
        </w:rPr>
      </w:pPr>
      <w:r w:rsidRPr="006E212D">
        <w:rPr>
          <w:sz w:val="28"/>
        </w:rPr>
        <w:t>-Numerical methods etc</w:t>
      </w:r>
    </w:p>
    <w:p w:rsidR="006E212D" w:rsidRPr="006E212D" w:rsidRDefault="006E212D" w:rsidP="006E212D">
      <w:pPr>
        <w:spacing w:line="240" w:lineRule="auto"/>
        <w:rPr>
          <w:sz w:val="28"/>
        </w:rPr>
      </w:pPr>
      <w:r w:rsidRPr="006E212D">
        <w:rPr>
          <w:sz w:val="28"/>
        </w:rPr>
        <w:t>- 3 questions assigned</w:t>
      </w:r>
    </w:p>
    <w:p w:rsidR="006E212D" w:rsidRDefault="006E212D" w:rsidP="002A7C67">
      <w:pPr>
        <w:rPr>
          <w:b/>
          <w:sz w:val="28"/>
        </w:rPr>
      </w:pPr>
    </w:p>
    <w:p w:rsidR="002A7C67" w:rsidRPr="00FD1410" w:rsidRDefault="002A7C67" w:rsidP="002A7C67">
      <w:pPr>
        <w:rPr>
          <w:b/>
          <w:sz w:val="24"/>
          <w:u w:val="single"/>
        </w:rPr>
      </w:pPr>
      <w:r w:rsidRPr="00FD1410">
        <w:rPr>
          <w:b/>
          <w:sz w:val="24"/>
          <w:u w:val="single"/>
        </w:rPr>
        <w:t xml:space="preserve">Question 1 </w:t>
      </w:r>
      <w:r w:rsidRPr="00FD1410">
        <w:rPr>
          <w:sz w:val="24"/>
          <w:u w:val="single"/>
        </w:rPr>
        <w:t xml:space="preserve">– RL </w:t>
      </w:r>
      <w:r w:rsidR="00C1701A" w:rsidRPr="00FD1410">
        <w:rPr>
          <w:sz w:val="24"/>
          <w:u w:val="single"/>
        </w:rPr>
        <w:t>Circuits</w:t>
      </w:r>
    </w:p>
    <w:p w:rsidR="006E212D" w:rsidRDefault="00C1701A" w:rsidP="00C1701A">
      <w:r>
        <w:t>We will implementing numerical solutions for several inputs of the RL circuit shown in figure1 using the Heun’s Method.</w:t>
      </w:r>
      <w:r w:rsidR="006E212D">
        <w:t xml:space="preserve"> In the case where R = 0.5 Ω , L = 1.5 mH , Vin is a sine wave with amplitude V¯in = 5 V and period T = 60 ms, and initial state iL(0) = 0A, also obtain the exact solution of the first-order linear ODE and compare the numerical solution with the exact solution.  We will be investigating ow does changing h (the interval) affects the accuracy. </w:t>
      </w:r>
      <w:r>
        <w:t>Heun’s method procedure of implementation is given as follows:</w:t>
      </w:r>
    </w:p>
    <w:p w:rsidR="00034AC1" w:rsidRPr="00396E3B" w:rsidRDefault="006E212D" w:rsidP="00FD1410">
      <w:pPr>
        <w:ind w:firstLine="360"/>
        <w:rPr>
          <w:b/>
          <w:u w:val="single"/>
        </w:rPr>
      </w:pPr>
      <w:r w:rsidRPr="00396E3B">
        <w:rPr>
          <w:noProof/>
          <w:u w:val="single"/>
          <w:lang w:eastAsia="en-GB"/>
        </w:rPr>
        <w:drawing>
          <wp:anchor distT="0" distB="0" distL="114300" distR="114300" simplePos="0" relativeHeight="251658240" behindDoc="1" locked="0" layoutInCell="1" allowOverlap="1" wp14:anchorId="6F4C8E40" wp14:editId="66FA1A1E">
            <wp:simplePos x="0" y="0"/>
            <wp:positionH relativeFrom="column">
              <wp:posOffset>3638550</wp:posOffset>
            </wp:positionH>
            <wp:positionV relativeFrom="paragraph">
              <wp:posOffset>11430</wp:posOffset>
            </wp:positionV>
            <wp:extent cx="2262505" cy="1671955"/>
            <wp:effectExtent l="0" t="0" r="4445" b="4445"/>
            <wp:wrapTight wrapText="bothSides">
              <wp:wrapPolygon edited="0">
                <wp:start x="0" y="0"/>
                <wp:lineTo x="0" y="21411"/>
                <wp:lineTo x="21461" y="21411"/>
                <wp:lineTo x="2146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5" t="29840" r="33691" b="49774"/>
                    <a:stretch/>
                  </pic:blipFill>
                  <pic:spPr bwMode="auto">
                    <a:xfrm>
                      <a:off x="0" y="0"/>
                      <a:ext cx="2262505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52F" w:rsidRPr="00396E3B">
        <w:rPr>
          <w:b/>
          <w:u w:val="single"/>
        </w:rPr>
        <w:t>Heun</w:t>
      </w:r>
      <w:r w:rsidR="00396E3B" w:rsidRPr="00396E3B">
        <w:rPr>
          <w:b/>
          <w:u w:val="single"/>
        </w:rPr>
        <w:t>’</w:t>
      </w:r>
      <w:r w:rsidR="0051652F" w:rsidRPr="00396E3B">
        <w:rPr>
          <w:b/>
          <w:u w:val="single"/>
        </w:rPr>
        <w:t>s method psudeocode:</w:t>
      </w:r>
    </w:p>
    <w:p w:rsidR="0051652F" w:rsidRPr="00034AC1" w:rsidRDefault="00034AC1" w:rsidP="00034AC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Initialise </w:t>
      </w:r>
      <w:r w:rsidR="0051652F" w:rsidRPr="00034AC1">
        <w:rPr>
          <w:rFonts w:ascii="Courier New" w:hAnsi="Courier New" w:cs="Courier New"/>
          <w:color w:val="228B22"/>
          <w:sz w:val="20"/>
          <w:szCs w:val="20"/>
        </w:rPr>
        <w:t>time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to</w:t>
      </w:r>
      <w:r w:rsidR="0051652F" w:rsidRPr="00034AC1">
        <w:rPr>
          <w:rFonts w:ascii="Courier New" w:hAnsi="Courier New" w:cs="Courier New"/>
          <w:color w:val="228B22"/>
          <w:sz w:val="20"/>
          <w:szCs w:val="20"/>
        </w:rPr>
        <w:t xml:space="preserve"> equal zero</w:t>
      </w:r>
    </w:p>
    <w:p w:rsidR="00034AC1" w:rsidRPr="00034AC1" w:rsidRDefault="00034AC1" w:rsidP="0051652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The </w:t>
      </w:r>
      <w:r w:rsidR="0051652F" w:rsidRPr="00034AC1">
        <w:rPr>
          <w:rFonts w:ascii="Courier New" w:hAnsi="Courier New" w:cs="Courier New"/>
          <w:color w:val="228B22"/>
          <w:sz w:val="20"/>
          <w:szCs w:val="20"/>
        </w:rPr>
        <w:t>number of steps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taken for iteration is: (interval size)/(step size)</w:t>
      </w:r>
    </w:p>
    <w:p w:rsidR="0051652F" w:rsidRPr="00034AC1" w:rsidRDefault="0051652F" w:rsidP="0051652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34AC1">
        <w:rPr>
          <w:rFonts w:ascii="Courier New" w:hAnsi="Courier New" w:cs="Courier New"/>
          <w:color w:val="228B22"/>
          <w:sz w:val="20"/>
          <w:szCs w:val="20"/>
        </w:rPr>
        <w:t>loop for N steps</w:t>
      </w:r>
    </w:p>
    <w:p w:rsidR="0051652F" w:rsidRPr="00034AC1" w:rsidRDefault="0051652F" w:rsidP="0051652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34AC1">
        <w:rPr>
          <w:rFonts w:ascii="Courier New" w:hAnsi="Courier New" w:cs="Courier New"/>
          <w:color w:val="228B22"/>
          <w:sz w:val="20"/>
          <w:szCs w:val="20"/>
        </w:rPr>
        <w:t>Predictor for the next value</w:t>
      </w:r>
      <w:r w:rsidR="00034AC1">
        <w:rPr>
          <w:rFonts w:ascii="Courier New" w:hAnsi="Courier New" w:cs="Courier New"/>
          <w:color w:val="228B22"/>
          <w:sz w:val="20"/>
          <w:szCs w:val="20"/>
        </w:rPr>
        <w:t xml:space="preserve"> by taking the a</w:t>
      </w:r>
      <w:r w:rsidRPr="00034AC1">
        <w:rPr>
          <w:rFonts w:ascii="Courier New" w:hAnsi="Courier New" w:cs="Courier New"/>
          <w:color w:val="228B22"/>
          <w:sz w:val="20"/>
          <w:szCs w:val="20"/>
        </w:rPr>
        <w:t>verage gradient over (x, x+h)</w:t>
      </w:r>
    </w:p>
    <w:p w:rsidR="0051652F" w:rsidRPr="00034AC1" w:rsidRDefault="0051652F" w:rsidP="00034AC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34AC1">
        <w:rPr>
          <w:rFonts w:ascii="Courier New" w:hAnsi="Courier New" w:cs="Courier New"/>
          <w:color w:val="228B22"/>
          <w:sz w:val="20"/>
          <w:szCs w:val="20"/>
        </w:rPr>
        <w:t>Increase x by stepsize</w:t>
      </w:r>
      <w:r w:rsidR="00034AC1">
        <w:rPr>
          <w:rFonts w:ascii="Courier New" w:hAnsi="Courier New" w:cs="Courier New"/>
          <w:color w:val="228B22"/>
          <w:sz w:val="20"/>
          <w:szCs w:val="20"/>
        </w:rPr>
        <w:t xml:space="preserve"> for next integration</w:t>
      </w:r>
    </w:p>
    <w:p w:rsidR="00034AC1" w:rsidRDefault="00034AC1" w:rsidP="00034A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96E3B" w:rsidRDefault="00396E3B" w:rsidP="00034A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96E3B" w:rsidRDefault="00396E3B" w:rsidP="00396E3B">
      <w:pPr>
        <w:ind w:firstLine="360"/>
        <w:rPr>
          <w:b/>
          <w:u w:val="single"/>
        </w:rPr>
      </w:pPr>
      <w:r>
        <w:rPr>
          <w:b/>
          <w:u w:val="single"/>
        </w:rPr>
        <w:t>Heun function</w:t>
      </w:r>
    </w:p>
    <w:p w:rsidR="00396E3B" w:rsidRDefault="002432CD" w:rsidP="002432CD">
      <w:pPr>
        <w:ind w:firstLine="360"/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5199241E" wp14:editId="1DF7417D">
            <wp:extent cx="5410835" cy="1796527"/>
            <wp:effectExtent l="19050" t="19050" r="1841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35" t="15643" r="24277" b="58389"/>
                    <a:stretch/>
                  </pic:blipFill>
                  <pic:spPr bwMode="auto">
                    <a:xfrm>
                      <a:off x="0" y="0"/>
                      <a:ext cx="5446398" cy="1808335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C1" w:rsidRPr="00396E3B" w:rsidRDefault="00EB4CB5" w:rsidP="00773D32">
      <w:pPr>
        <w:ind w:firstLine="360"/>
        <w:rPr>
          <w:b/>
          <w:u w:val="single"/>
        </w:rPr>
      </w:pPr>
      <w:r w:rsidRPr="00396E3B">
        <w:rPr>
          <w:b/>
          <w:u w:val="single"/>
        </w:rPr>
        <w:t>All the</w:t>
      </w:r>
      <w:r w:rsidR="00FD1410" w:rsidRPr="00396E3B">
        <w:rPr>
          <w:b/>
          <w:u w:val="single"/>
        </w:rPr>
        <w:t xml:space="preserve"> cases for</w:t>
      </w:r>
      <w:r w:rsidRPr="00396E3B">
        <w:rPr>
          <w:b/>
          <w:u w:val="single"/>
        </w:rPr>
        <w:t xml:space="preserve"> various input type needed for testing:</w:t>
      </w:r>
    </w:p>
    <w:p w:rsidR="00EB4CB5" w:rsidRPr="00C5286E" w:rsidRDefault="00EB4CB5" w:rsidP="00EB4CB5">
      <w:pPr>
        <w:pStyle w:val="ListParagraph"/>
        <w:numPr>
          <w:ilvl w:val="0"/>
          <w:numId w:val="2"/>
        </w:numPr>
      </w:pPr>
      <w:r w:rsidRPr="00C5286E">
        <w:t>Single step response of V</w:t>
      </w:r>
      <w:r w:rsidRPr="00C5286E">
        <w:rPr>
          <w:vertAlign w:val="subscript"/>
        </w:rPr>
        <w:t>in</w:t>
      </w:r>
      <w:r w:rsidRPr="00C5286E">
        <w:t xml:space="preserve"> = 5 Volts</w:t>
      </w:r>
    </w:p>
    <w:p w:rsidR="00EB4CB5" w:rsidRPr="00C5286E" w:rsidRDefault="00EB4CB5" w:rsidP="00EB4CB5">
      <w:pPr>
        <w:pStyle w:val="ListParagraph"/>
        <w:numPr>
          <w:ilvl w:val="0"/>
          <w:numId w:val="2"/>
        </w:numPr>
      </w:pPr>
      <w:r w:rsidRPr="00C5286E">
        <w:t>Decay Exponential V</w:t>
      </w:r>
      <w:r w:rsidRPr="00C5286E">
        <w:rPr>
          <w:vertAlign w:val="subscript"/>
        </w:rPr>
        <w:t>in</w:t>
      </w:r>
      <w:r w:rsidRPr="00C5286E">
        <w:t xml:space="preserve"> = V</w:t>
      </w:r>
      <w:r w:rsidR="00B578B6" w:rsidRPr="00C5286E">
        <w:t>’</w:t>
      </w:r>
      <w:r w:rsidRPr="00C5286E">
        <w:rPr>
          <w:vertAlign w:val="subscript"/>
        </w:rPr>
        <w:t>in</w:t>
      </w:r>
      <w:r w:rsidR="00343740" w:rsidRPr="00C5286E">
        <w:t>exp(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</m:den>
        </m:f>
      </m:oMath>
      <w:r w:rsidR="00343740" w:rsidRPr="00C5286E">
        <w:rPr>
          <w:rFonts w:eastAsiaTheme="minorEastAsia"/>
        </w:rPr>
        <w:t xml:space="preserve">) with </w:t>
      </w:r>
    </w:p>
    <w:p w:rsidR="00343740" w:rsidRPr="00C5286E" w:rsidRDefault="00343740" w:rsidP="00343740">
      <w:pPr>
        <w:pStyle w:val="ListParagraph"/>
        <w:numPr>
          <w:ilvl w:val="0"/>
          <w:numId w:val="3"/>
        </w:numPr>
      </w:pPr>
      <w:r w:rsidRPr="00C5286E">
        <w:t>τ = 3ms</w:t>
      </w:r>
    </w:p>
    <w:p w:rsidR="00343740" w:rsidRPr="00C5286E" w:rsidRDefault="00343740" w:rsidP="00343740">
      <w:pPr>
        <w:pStyle w:val="ListParagraph"/>
        <w:numPr>
          <w:ilvl w:val="0"/>
          <w:numId w:val="3"/>
        </w:numPr>
      </w:pPr>
      <w:r w:rsidRPr="00C5286E">
        <w:t xml:space="preserve">Varying values of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</w:p>
    <w:p w:rsidR="00C5286E" w:rsidRPr="00C5286E" w:rsidRDefault="00B578B6" w:rsidP="00C5286E">
      <w:pPr>
        <w:pStyle w:val="ListParagraph"/>
        <w:numPr>
          <w:ilvl w:val="0"/>
          <w:numId w:val="5"/>
        </w:numPr>
      </w:pPr>
      <w:r w:rsidRPr="00C5286E">
        <w:t xml:space="preserve">Sine Wave with amplitude V’in = 5 Volts </w:t>
      </w:r>
      <w:r w:rsidR="00C5286E" w:rsidRPr="00C5286E">
        <w:t>for amplitudes</w:t>
      </w:r>
    </w:p>
    <w:p w:rsidR="00B578B6" w:rsidRDefault="00C5286E" w:rsidP="00B578B6">
      <w:pPr>
        <w:pStyle w:val="ListParagraph"/>
        <w:numPr>
          <w:ilvl w:val="0"/>
          <w:numId w:val="6"/>
        </w:numPr>
      </w:pPr>
      <w:r w:rsidRPr="00C5286E">
        <w:t>T = 300</w:t>
      </w:r>
      <w:r>
        <w:t xml:space="preserve"> µS</w:t>
      </w:r>
    </w:p>
    <w:p w:rsidR="00C5286E" w:rsidRDefault="00C5286E" w:rsidP="00B578B6">
      <w:pPr>
        <w:pStyle w:val="ListParagraph"/>
        <w:numPr>
          <w:ilvl w:val="0"/>
          <w:numId w:val="6"/>
        </w:numPr>
      </w:pPr>
      <w:r>
        <w:t>T = 3ms</w:t>
      </w:r>
    </w:p>
    <w:p w:rsidR="00C5286E" w:rsidRDefault="00C5286E" w:rsidP="00B578B6">
      <w:pPr>
        <w:pStyle w:val="ListParagraph"/>
        <w:numPr>
          <w:ilvl w:val="0"/>
          <w:numId w:val="6"/>
        </w:numPr>
      </w:pPr>
      <w:r>
        <w:lastRenderedPageBreak/>
        <w:t>T = 60ms</w:t>
      </w:r>
    </w:p>
    <w:p w:rsidR="002E3EC0" w:rsidRDefault="002E3EC0" w:rsidP="002E3EC0">
      <w:pPr>
        <w:pStyle w:val="ListParagraph"/>
        <w:numPr>
          <w:ilvl w:val="0"/>
          <w:numId w:val="5"/>
        </w:numPr>
      </w:pPr>
      <w:r>
        <w:t xml:space="preserve">Square wave </w:t>
      </w:r>
      <w:r w:rsidRPr="002E3EC0">
        <w:t>V’in = 5</w:t>
      </w:r>
    </w:p>
    <w:p w:rsidR="002E3EC0" w:rsidRDefault="002E3EC0" w:rsidP="002E3EC0">
      <w:pPr>
        <w:pStyle w:val="ListParagraph"/>
        <w:numPr>
          <w:ilvl w:val="0"/>
          <w:numId w:val="7"/>
        </w:numPr>
      </w:pPr>
      <w:r>
        <w:t>T = 300 µS</w:t>
      </w:r>
    </w:p>
    <w:p w:rsidR="002E3EC0" w:rsidRDefault="002E3EC0" w:rsidP="002E3EC0">
      <w:pPr>
        <w:pStyle w:val="ListParagraph"/>
        <w:numPr>
          <w:ilvl w:val="0"/>
          <w:numId w:val="7"/>
        </w:numPr>
      </w:pPr>
      <w:r>
        <w:t>T = 3ms</w:t>
      </w:r>
    </w:p>
    <w:p w:rsidR="00396E3B" w:rsidRDefault="002E3EC0" w:rsidP="00396E3B">
      <w:pPr>
        <w:pStyle w:val="ListParagraph"/>
        <w:numPr>
          <w:ilvl w:val="0"/>
          <w:numId w:val="7"/>
        </w:numPr>
      </w:pPr>
      <w:r>
        <w:t>T = 60ms</w:t>
      </w:r>
    </w:p>
    <w:p w:rsidR="00FD1410" w:rsidRDefault="00FD1410" w:rsidP="00FD1410">
      <w:pPr>
        <w:spacing w:after="0"/>
        <w:rPr>
          <w:b/>
          <w:i/>
          <w:u w:val="single"/>
        </w:rPr>
      </w:pPr>
      <w:r w:rsidRPr="00CA0D40">
        <w:rPr>
          <w:b/>
          <w:i/>
          <w:u w:val="single"/>
        </w:rPr>
        <w:t>Case 1</w:t>
      </w:r>
      <w:r w:rsidR="00CA0D40">
        <w:rPr>
          <w:b/>
          <w:i/>
          <w:u w:val="single"/>
        </w:rPr>
        <w:t xml:space="preserve"> – Step Input</w:t>
      </w:r>
    </w:p>
    <w:p w:rsidR="00CA0D40" w:rsidRPr="00CA0D40" w:rsidRDefault="00CA0D40" w:rsidP="00FD1410">
      <w:pPr>
        <w:spacing w:after="0"/>
        <w:rPr>
          <w:b/>
          <w:i/>
          <w:u w:val="single"/>
        </w:rPr>
      </w:pPr>
    </w:p>
    <w:p w:rsidR="00CA0D40" w:rsidRDefault="00FD1410" w:rsidP="00FD1410">
      <w:pPr>
        <w:spacing w:after="0"/>
      </w:pPr>
      <w:r w:rsidRPr="00B43D34">
        <w:t xml:space="preserve">For the first case will be analysing the output response when the input is a step-input also known as the Heaviside function with a </w:t>
      </w:r>
      <w:r w:rsidR="00B43D34" w:rsidRPr="00B43D34">
        <w:t>amplitude of 5 Volts</w:t>
      </w:r>
      <w:r w:rsidR="00CA0D40">
        <w:t>. Below is the code to execute the following piece of code</w:t>
      </w:r>
    </w:p>
    <w:p w:rsidR="00CA0D40" w:rsidRDefault="00CA0D40" w:rsidP="00FD1410">
      <w:pPr>
        <w:spacing w:after="0"/>
      </w:pPr>
    </w:p>
    <w:p w:rsidR="00CA0D40" w:rsidRPr="003D4A14" w:rsidRDefault="00CA0D40" w:rsidP="00FD1410">
      <w:pPr>
        <w:spacing w:after="0"/>
        <w:rPr>
          <w:u w:val="single"/>
        </w:rPr>
      </w:pPr>
      <w:r w:rsidRPr="003D4A14">
        <w:rPr>
          <w:u w:val="single"/>
        </w:rPr>
        <w:t>Code Implementation</w:t>
      </w:r>
    </w:p>
    <w:p w:rsidR="00B43D34" w:rsidRDefault="00CA0D40" w:rsidP="00FD1410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25724695" wp14:editId="2C0A772E">
            <wp:simplePos x="0" y="0"/>
            <wp:positionH relativeFrom="margin">
              <wp:posOffset>457200</wp:posOffset>
            </wp:positionH>
            <wp:positionV relativeFrom="paragraph">
              <wp:posOffset>119380</wp:posOffset>
            </wp:positionV>
            <wp:extent cx="4853940" cy="2085975"/>
            <wp:effectExtent l="19050" t="19050" r="22860" b="28575"/>
            <wp:wrapTight wrapText="bothSides">
              <wp:wrapPolygon edited="0">
                <wp:start x="-85" y="-197"/>
                <wp:lineTo x="-85" y="21699"/>
                <wp:lineTo x="21617" y="21699"/>
                <wp:lineTo x="21617" y="-197"/>
                <wp:lineTo x="-85" y="-19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15659" r="38287" b="48296"/>
                    <a:stretch/>
                  </pic:blipFill>
                  <pic:spPr bwMode="auto">
                    <a:xfrm>
                      <a:off x="0" y="0"/>
                      <a:ext cx="4853940" cy="2085975"/>
                    </a:xfrm>
                    <a:prstGeom prst="rect">
                      <a:avLst/>
                    </a:prstGeom>
                    <a:ln w="63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D34" w:rsidRPr="00B43D34" w:rsidRDefault="00B43D34" w:rsidP="00FD1410">
      <w:pPr>
        <w:spacing w:after="0"/>
      </w:pPr>
    </w:p>
    <w:p w:rsidR="00B43D34" w:rsidRDefault="00B43D34" w:rsidP="00FD1410">
      <w:pPr>
        <w:spacing w:after="0"/>
        <w:rPr>
          <w:b/>
        </w:rPr>
      </w:pPr>
    </w:p>
    <w:p w:rsidR="00FD1410" w:rsidRPr="00FD1410" w:rsidRDefault="00FD1410" w:rsidP="00FD1410">
      <w:pPr>
        <w:spacing w:after="0"/>
        <w:rPr>
          <w:b/>
        </w:rPr>
      </w:pPr>
      <w:r>
        <w:rPr>
          <w:b/>
        </w:rPr>
        <w:t xml:space="preserve"> </w:t>
      </w:r>
    </w:p>
    <w:p w:rsidR="00FD1410" w:rsidRDefault="00FD1410" w:rsidP="00FD1410"/>
    <w:p w:rsidR="006E212D" w:rsidRDefault="006E212D" w:rsidP="006E212D"/>
    <w:p w:rsidR="002E3EC0" w:rsidRDefault="002E3EC0" w:rsidP="002E3EC0"/>
    <w:p w:rsidR="00C5286E" w:rsidRDefault="00C5286E" w:rsidP="00C5286E"/>
    <w:p w:rsidR="00CA0D40" w:rsidRPr="00C5286E" w:rsidRDefault="00CA0D40" w:rsidP="00C5286E"/>
    <w:p w:rsidR="00396E3B" w:rsidRDefault="00396E3B" w:rsidP="00C1701A">
      <w:pPr>
        <w:rPr>
          <w:b/>
          <w:u w:val="single"/>
        </w:rPr>
      </w:pPr>
    </w:p>
    <w:p w:rsidR="00CA0D40" w:rsidRPr="003D4A14" w:rsidRDefault="00CA0D40" w:rsidP="00C1701A">
      <w:pPr>
        <w:rPr>
          <w:u w:val="single"/>
        </w:rPr>
      </w:pPr>
      <w:r w:rsidRPr="003D4A14">
        <w:rPr>
          <w:u w:val="single"/>
        </w:rPr>
        <w:t>Results/Output achieved</w:t>
      </w:r>
    </w:p>
    <w:p w:rsidR="00D268EA" w:rsidRPr="00CA0D40" w:rsidRDefault="004F3E59" w:rsidP="00C1701A">
      <w:pPr>
        <w:rPr>
          <w:b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EA396B2" wp14:editId="74D90387">
            <wp:simplePos x="0" y="0"/>
            <wp:positionH relativeFrom="margin">
              <wp:posOffset>1257300</wp:posOffset>
            </wp:positionH>
            <wp:positionV relativeFrom="paragraph">
              <wp:posOffset>6350</wp:posOffset>
            </wp:positionV>
            <wp:extent cx="3228975" cy="2628900"/>
            <wp:effectExtent l="19050" t="19050" r="28575" b="19050"/>
            <wp:wrapTight wrapText="bothSides">
              <wp:wrapPolygon edited="0">
                <wp:start x="-127" y="-157"/>
                <wp:lineTo x="-127" y="21600"/>
                <wp:lineTo x="21664" y="21600"/>
                <wp:lineTo x="21664" y="-157"/>
                <wp:lineTo x="-127" y="-15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11818" r="18402" b="26138"/>
                    <a:stretch/>
                  </pic:blipFill>
                  <pic:spPr bwMode="auto">
                    <a:xfrm>
                      <a:off x="0" y="0"/>
                      <a:ext cx="3228975" cy="2628900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01A" w:rsidRDefault="00C1701A" w:rsidP="00C1701A"/>
    <w:p w:rsidR="002242E5" w:rsidRDefault="002242E5" w:rsidP="00C1701A"/>
    <w:p w:rsidR="002242E5" w:rsidRPr="002242E5" w:rsidRDefault="002242E5" w:rsidP="002242E5"/>
    <w:p w:rsidR="002242E5" w:rsidRPr="002242E5" w:rsidRDefault="002242E5" w:rsidP="002242E5"/>
    <w:p w:rsidR="002242E5" w:rsidRPr="002242E5" w:rsidRDefault="002242E5" w:rsidP="002242E5"/>
    <w:p w:rsidR="002242E5" w:rsidRPr="002242E5" w:rsidRDefault="002242E5" w:rsidP="002242E5"/>
    <w:p w:rsidR="002242E5" w:rsidRDefault="002242E5" w:rsidP="002242E5"/>
    <w:p w:rsidR="003D4A14" w:rsidRPr="002242E5" w:rsidRDefault="003D4A14" w:rsidP="002242E5"/>
    <w:p w:rsidR="002242E5" w:rsidRDefault="002242E5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2242E5" w:rsidRDefault="002242E5" w:rsidP="002242E5">
      <w:pPr>
        <w:spacing w:after="0"/>
        <w:rPr>
          <w:b/>
          <w:i/>
          <w:u w:val="single"/>
        </w:rPr>
      </w:pPr>
      <w:r w:rsidRPr="00CA0D40">
        <w:rPr>
          <w:b/>
          <w:i/>
          <w:u w:val="single"/>
        </w:rPr>
        <w:t>Case</w:t>
      </w:r>
      <w:r>
        <w:rPr>
          <w:b/>
          <w:i/>
          <w:u w:val="single"/>
        </w:rPr>
        <w:t xml:space="preserve"> 2 – </w:t>
      </w:r>
      <w:r w:rsidR="00A551DE">
        <w:rPr>
          <w:b/>
          <w:i/>
          <w:u w:val="single"/>
        </w:rPr>
        <w:t>Exponential</w:t>
      </w:r>
      <w:r>
        <w:rPr>
          <w:b/>
          <w:i/>
          <w:u w:val="single"/>
        </w:rPr>
        <w:t xml:space="preserve"> Input</w:t>
      </w:r>
    </w:p>
    <w:p w:rsidR="002242E5" w:rsidRPr="00CA0D40" w:rsidRDefault="002242E5" w:rsidP="002242E5">
      <w:pPr>
        <w:spacing w:after="0"/>
        <w:rPr>
          <w:b/>
          <w:i/>
          <w:u w:val="single"/>
        </w:rPr>
      </w:pPr>
    </w:p>
    <w:p w:rsidR="00C603FF" w:rsidRDefault="002242E5" w:rsidP="002242E5">
      <w:pPr>
        <w:spacing w:after="0"/>
      </w:pPr>
      <w:r w:rsidRPr="00B43D34">
        <w:lastRenderedPageBreak/>
        <w:t xml:space="preserve">For the </w:t>
      </w:r>
      <w:r>
        <w:t>second</w:t>
      </w:r>
      <w:r w:rsidRPr="00B43D34">
        <w:t xml:space="preserve"> case will be analysing the outpu</w:t>
      </w:r>
      <w:r>
        <w:t>t response when the input is</w:t>
      </w:r>
      <w:r w:rsidR="007F542C">
        <w:t xml:space="preserve"> a exponential input. Below is the code to execute the following piece of code</w:t>
      </w:r>
    </w:p>
    <w:p w:rsidR="003D4A14" w:rsidRDefault="003D4A14" w:rsidP="002242E5">
      <w:pPr>
        <w:spacing w:after="0"/>
      </w:pPr>
    </w:p>
    <w:p w:rsidR="003D4A14" w:rsidRDefault="003D4A14" w:rsidP="003D4A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%Vin =  @(ts) 5;                         %Create a DC Voltage</w:t>
      </w:r>
    </w:p>
    <w:p w:rsidR="003D4A14" w:rsidRDefault="003D4A14" w:rsidP="003D4A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Vin = @(ts)5*exp(-ts/tau);               </w:t>
      </w:r>
      <w:r>
        <w:rPr>
          <w:rFonts w:ascii="Courier New" w:hAnsi="Courier New" w:cs="Courier New"/>
          <w:color w:val="228B22"/>
          <w:sz w:val="20"/>
          <w:szCs w:val="20"/>
        </w:rPr>
        <w:t>%Create a exponential wave</w:t>
      </w:r>
    </w:p>
    <w:p w:rsidR="003D4A14" w:rsidRPr="003D4A14" w:rsidRDefault="002242E5" w:rsidP="003D4A14">
      <w:pPr>
        <w:spacing w:after="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</w:t>
      </w:r>
      <w:r w:rsidR="003D4A14">
        <w:t xml:space="preserve">                    </w:t>
      </w:r>
      <w:r w:rsidR="003D4A14" w:rsidRPr="003D4A14">
        <w:rPr>
          <w:u w:val="single"/>
        </w:rPr>
        <w:t>Results/Output achieved</w:t>
      </w:r>
    </w:p>
    <w:p w:rsidR="003D4A14" w:rsidRDefault="003D4A14" w:rsidP="002242E5">
      <w:pPr>
        <w:tabs>
          <w:tab w:val="left" w:pos="1320"/>
        </w:tabs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664C290A" wp14:editId="12CF5614">
            <wp:simplePos x="0" y="0"/>
            <wp:positionH relativeFrom="margin">
              <wp:posOffset>1152525</wp:posOffset>
            </wp:positionH>
            <wp:positionV relativeFrom="paragraph">
              <wp:posOffset>128905</wp:posOffset>
            </wp:positionV>
            <wp:extent cx="3419475" cy="2655570"/>
            <wp:effectExtent l="19050" t="19050" r="28575" b="11430"/>
            <wp:wrapTight wrapText="bothSides">
              <wp:wrapPolygon edited="0">
                <wp:start x="-120" y="-155"/>
                <wp:lineTo x="-120" y="21538"/>
                <wp:lineTo x="21660" y="21538"/>
                <wp:lineTo x="21660" y="-155"/>
                <wp:lineTo x="-120" y="-155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3" t="16250" r="36018" b="45637"/>
                    <a:stretch/>
                  </pic:blipFill>
                  <pic:spPr bwMode="auto">
                    <a:xfrm>
                      <a:off x="0" y="0"/>
                      <a:ext cx="3419475" cy="2655570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D4A14" w:rsidRDefault="003D4A14" w:rsidP="002242E5">
      <w:pPr>
        <w:tabs>
          <w:tab w:val="left" w:pos="1320"/>
        </w:tabs>
      </w:pPr>
    </w:p>
    <w:p w:rsidR="00375300" w:rsidRDefault="00375300" w:rsidP="00D00644">
      <w:pPr>
        <w:spacing w:after="0"/>
      </w:pPr>
      <w:r w:rsidRPr="00B43D34">
        <w:t>For</w:t>
      </w:r>
      <w:r w:rsidR="00D00644">
        <w:t xml:space="preserve"> varying tau values the curve starts to form into a </w:t>
      </w:r>
      <w:r w:rsidR="00402EA3">
        <w:t>linearized</w:t>
      </w:r>
      <w:r w:rsidR="00D00644">
        <w:t xml:space="preserve"> function</w:t>
      </w:r>
    </w:p>
    <w:p w:rsidR="00D00644" w:rsidRDefault="00D00644" w:rsidP="00D00644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0DCA4438" wp14:editId="23A7D6FC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429000" cy="2438400"/>
            <wp:effectExtent l="19050" t="19050" r="19050" b="19050"/>
            <wp:wrapTight wrapText="bothSides">
              <wp:wrapPolygon edited="0">
                <wp:start x="-120" y="-169"/>
                <wp:lineTo x="-120" y="21600"/>
                <wp:lineTo x="21600" y="21600"/>
                <wp:lineTo x="21600" y="-169"/>
                <wp:lineTo x="-120" y="-169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12078" r="21060" b="14572"/>
                    <a:stretch/>
                  </pic:blipFill>
                  <pic:spPr bwMode="auto">
                    <a:xfrm>
                      <a:off x="0" y="0"/>
                      <a:ext cx="3429000" cy="2438400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644" w:rsidRDefault="00D00644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</w:pPr>
    </w:p>
    <w:p w:rsidR="00773D32" w:rsidRDefault="00773D32" w:rsidP="00D00644">
      <w:pPr>
        <w:spacing w:after="0"/>
        <w:rPr>
          <w:b/>
          <w:i/>
          <w:u w:val="single"/>
        </w:rPr>
      </w:pPr>
      <w:r w:rsidRPr="00773D32">
        <w:rPr>
          <w:b/>
          <w:i/>
          <w:u w:val="single"/>
        </w:rPr>
        <w:t>Case 3 – Sinusoidal Input</w:t>
      </w:r>
    </w:p>
    <w:p w:rsidR="00773D32" w:rsidRPr="00773D32" w:rsidRDefault="00773D32" w:rsidP="00D00644">
      <w:pPr>
        <w:spacing w:after="0"/>
      </w:pPr>
      <w:r w:rsidRPr="00773D32">
        <w:t xml:space="preserve">For the second case will be analysing the output response when the input is </w:t>
      </w:r>
      <w:r w:rsidR="00394E3F" w:rsidRPr="00773D32">
        <w:t>a</w:t>
      </w:r>
      <w:r>
        <w:t xml:space="preserve"> Sinusoidal</w:t>
      </w:r>
      <w:r w:rsidRPr="00773D32">
        <w:t xml:space="preserve"> input. Below is the code to execute the following piece of code</w:t>
      </w:r>
    </w:p>
    <w:p w:rsidR="00773D32" w:rsidRDefault="00773D32" w:rsidP="00D00644">
      <w:pPr>
        <w:spacing w:after="0"/>
      </w:pPr>
    </w:p>
    <w:p w:rsidR="00394E3F" w:rsidRDefault="00394E3F" w:rsidP="00394E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%Vin =  @(ts) 5;                          %Create a DC Voltage</w:t>
      </w:r>
    </w:p>
    <w:p w:rsidR="00394E3F" w:rsidRDefault="00394E3F" w:rsidP="00394E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%Vin = @(ts) 5*exp(-ts/tau);              %Create a exponential wave</w:t>
      </w:r>
    </w:p>
    <w:p w:rsidR="00394E3F" w:rsidRDefault="00394E3F" w:rsidP="00394E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Vin = @(t) 5*sin(2*pi*(1/0.06)*t);        </w:t>
      </w:r>
      <w:r>
        <w:rPr>
          <w:rFonts w:ascii="Courier New" w:hAnsi="Courier New" w:cs="Courier New"/>
          <w:color w:val="228B22"/>
          <w:sz w:val="20"/>
          <w:szCs w:val="20"/>
        </w:rPr>
        <w:t>%Create a sinewave</w:t>
      </w:r>
    </w:p>
    <w:p w:rsidR="00394E3F" w:rsidRDefault="00394E3F" w:rsidP="00D00644">
      <w:pPr>
        <w:spacing w:after="0"/>
      </w:pPr>
    </w:p>
    <w:p w:rsidR="00394E3F" w:rsidRDefault="00394E3F" w:rsidP="00D00644">
      <w:pPr>
        <w:spacing w:after="0"/>
      </w:pPr>
      <w:r w:rsidRPr="003D4A14">
        <w:rPr>
          <w:u w:val="single"/>
        </w:rPr>
        <w:t>Results/Output achieved</w:t>
      </w:r>
    </w:p>
    <w:p w:rsidR="00394E3F" w:rsidRPr="00394E3F" w:rsidRDefault="00394E3F" w:rsidP="00D00644">
      <w:pPr>
        <w:spacing w:after="0"/>
        <w:rPr>
          <w:b/>
        </w:rPr>
      </w:pPr>
    </w:p>
    <w:p w:rsidR="00773D32" w:rsidRPr="00773D32" w:rsidRDefault="00BD2411" w:rsidP="00D00644">
      <w:pPr>
        <w:spacing w:after="0"/>
      </w:pPr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1" locked="0" layoutInCell="1" allowOverlap="1" wp14:anchorId="3B8F9C00" wp14:editId="0F609102">
            <wp:simplePos x="0" y="0"/>
            <wp:positionH relativeFrom="margin">
              <wp:align>center</wp:align>
            </wp:positionH>
            <wp:positionV relativeFrom="paragraph">
              <wp:posOffset>19199</wp:posOffset>
            </wp:positionV>
            <wp:extent cx="3439160" cy="2438400"/>
            <wp:effectExtent l="19050" t="19050" r="27940" b="19050"/>
            <wp:wrapTight wrapText="bothSides">
              <wp:wrapPolygon edited="0">
                <wp:start x="-120" y="-169"/>
                <wp:lineTo x="-120" y="21600"/>
                <wp:lineTo x="21656" y="21600"/>
                <wp:lineTo x="21656" y="-169"/>
                <wp:lineTo x="-120" y="-16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6" t="9683" r="36560" b="52282"/>
                    <a:stretch/>
                  </pic:blipFill>
                  <pic:spPr bwMode="auto">
                    <a:xfrm>
                      <a:off x="0" y="0"/>
                      <a:ext cx="3439160" cy="2438400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73D32" w:rsidRPr="00773D32" w:rsidSect="00355126">
      <w:pgSz w:w="11906" w:h="16838"/>
      <w:pgMar w:top="1440" w:right="1440" w:bottom="1440" w:left="1440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4E3F" w:rsidRDefault="00394E3F" w:rsidP="00355126">
      <w:pPr>
        <w:spacing w:after="0" w:line="240" w:lineRule="auto"/>
      </w:pPr>
      <w:r>
        <w:separator/>
      </w:r>
    </w:p>
  </w:endnote>
  <w:endnote w:type="continuationSeparator" w:id="0">
    <w:p w:rsidR="00394E3F" w:rsidRDefault="00394E3F" w:rsidP="00355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4E3F" w:rsidRDefault="00394E3F" w:rsidP="00355126">
      <w:pPr>
        <w:spacing w:after="0" w:line="240" w:lineRule="auto"/>
      </w:pPr>
      <w:r>
        <w:separator/>
      </w:r>
    </w:p>
  </w:footnote>
  <w:footnote w:type="continuationSeparator" w:id="0">
    <w:p w:rsidR="00394E3F" w:rsidRDefault="00394E3F" w:rsidP="00355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92EDC"/>
    <w:multiLevelType w:val="hybridMultilevel"/>
    <w:tmpl w:val="A07AD83E"/>
    <w:lvl w:ilvl="0" w:tplc="48B49B7E">
      <w:start w:val="1"/>
      <w:numFmt w:val="decimal"/>
      <w:lvlText w:val="%1)"/>
      <w:lvlJc w:val="left"/>
      <w:pPr>
        <w:ind w:left="720" w:hanging="360"/>
      </w:pPr>
      <w:rPr>
        <w:rFonts w:hint="default"/>
        <w:color w:val="228B22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510AA0"/>
    <w:multiLevelType w:val="hybridMultilevel"/>
    <w:tmpl w:val="75AA57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86D31B1"/>
    <w:multiLevelType w:val="multilevel"/>
    <w:tmpl w:val="1116CEE6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5B7B524D"/>
    <w:multiLevelType w:val="hybridMultilevel"/>
    <w:tmpl w:val="1C984C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1D1B80"/>
    <w:multiLevelType w:val="hybridMultilevel"/>
    <w:tmpl w:val="1298CF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1F6657"/>
    <w:multiLevelType w:val="hybridMultilevel"/>
    <w:tmpl w:val="EC006B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A8C0DDF"/>
    <w:multiLevelType w:val="multilevel"/>
    <w:tmpl w:val="1298CFE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595"/>
    <w:rsid w:val="00034AC1"/>
    <w:rsid w:val="001C4063"/>
    <w:rsid w:val="002242E5"/>
    <w:rsid w:val="002432CD"/>
    <w:rsid w:val="002A7C67"/>
    <w:rsid w:val="002E3EC0"/>
    <w:rsid w:val="00343740"/>
    <w:rsid w:val="00355126"/>
    <w:rsid w:val="00375300"/>
    <w:rsid w:val="00394E3F"/>
    <w:rsid w:val="00396E3B"/>
    <w:rsid w:val="003D4A14"/>
    <w:rsid w:val="00402EA3"/>
    <w:rsid w:val="00474BCC"/>
    <w:rsid w:val="00495A3A"/>
    <w:rsid w:val="004F3E59"/>
    <w:rsid w:val="0051652F"/>
    <w:rsid w:val="00555B46"/>
    <w:rsid w:val="006E212D"/>
    <w:rsid w:val="00773D32"/>
    <w:rsid w:val="007D5595"/>
    <w:rsid w:val="007F542C"/>
    <w:rsid w:val="00A551DE"/>
    <w:rsid w:val="00B43D34"/>
    <w:rsid w:val="00B578B6"/>
    <w:rsid w:val="00BD2411"/>
    <w:rsid w:val="00C1701A"/>
    <w:rsid w:val="00C5286E"/>
    <w:rsid w:val="00C603FF"/>
    <w:rsid w:val="00CA0D40"/>
    <w:rsid w:val="00D00644"/>
    <w:rsid w:val="00D268EA"/>
    <w:rsid w:val="00D5027F"/>
    <w:rsid w:val="00EB4CB5"/>
    <w:rsid w:val="00FD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93E023-A03C-4D0B-A24F-1E3E2EDD0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C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374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551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126"/>
  </w:style>
  <w:style w:type="paragraph" w:styleId="Footer">
    <w:name w:val="footer"/>
    <w:basedOn w:val="Normal"/>
    <w:link w:val="FooterChar"/>
    <w:uiPriority w:val="99"/>
    <w:unhideWhenUsed/>
    <w:rsid w:val="003551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CAC1A-4F5E-4E38-BBC3-D9C5CDDE5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B924FE9.dotm</Template>
  <TotalTime>296</TotalTime>
  <Pages>4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2631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Shamim</dc:creator>
  <cp:keywords/>
  <dc:description/>
  <cp:lastModifiedBy>Ahmed, Shamim</cp:lastModifiedBy>
  <cp:revision>21</cp:revision>
  <dcterms:created xsi:type="dcterms:W3CDTF">2015-03-22T16:26:00Z</dcterms:created>
  <dcterms:modified xsi:type="dcterms:W3CDTF">2015-03-23T14:51:00Z</dcterms:modified>
</cp:coreProperties>
</file>